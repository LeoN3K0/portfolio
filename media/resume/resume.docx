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0"/>
        <w:gridCol w:w="8991"/>
        <w:gridCol w:w="899"/>
      </w:tblGrid>
      <w:tr w:rsidR="00605A5B" w14:paraId="1DF462DE" w14:textId="77777777" w:rsidTr="00507E93">
        <w:trPr>
          <w:trHeight w:val="2160"/>
        </w:trPr>
        <w:tc>
          <w:tcPr>
            <w:tcW w:w="900" w:type="dxa"/>
          </w:tcPr>
          <w:p w14:paraId="3AC31AA4" w14:textId="77777777" w:rsidR="00605A5B" w:rsidRDefault="00605A5B"/>
        </w:tc>
        <w:tc>
          <w:tcPr>
            <w:tcW w:w="8991" w:type="dxa"/>
          </w:tcPr>
          <w:p w14:paraId="16BB3AC6" w14:textId="5FDEF3E9" w:rsidR="00605A5B" w:rsidRDefault="00C50FFD" w:rsidP="00C50FFD">
            <w:pPr>
              <w:pStyle w:val="Title"/>
            </w:pPr>
            <w:r>
              <w:t>Erich Malberg</w:t>
            </w:r>
          </w:p>
        </w:tc>
        <w:tc>
          <w:tcPr>
            <w:tcW w:w="899" w:type="dxa"/>
          </w:tcPr>
          <w:p w14:paraId="27CA7B99" w14:textId="77777777" w:rsidR="00605A5B" w:rsidRDefault="00605A5B"/>
        </w:tc>
      </w:tr>
    </w:tbl>
    <w:p w14:paraId="4381A0A9" w14:textId="77777777" w:rsidR="00507E93" w:rsidRPr="00507E93" w:rsidRDefault="00507E93">
      <w:pPr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601"/>
        <w:gridCol w:w="7189"/>
      </w:tblGrid>
      <w:tr w:rsidR="00507E93" w14:paraId="5212DD90" w14:textId="77777777" w:rsidTr="00D64469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5EFD4E35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36AE26CA" w14:textId="77777777" w:rsidR="00507E93" w:rsidRDefault="00507E93"/>
        </w:tc>
      </w:tr>
      <w:tr w:rsidR="00605A5B" w14:paraId="0843625B" w14:textId="77777777" w:rsidTr="0057534A">
        <w:trPr>
          <w:trHeight w:val="2057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38CAB069" w14:textId="77777777" w:rsidR="00605A5B" w:rsidRPr="0019188D" w:rsidRDefault="00000000" w:rsidP="00605A5B">
            <w:pPr>
              <w:pStyle w:val="Heading1"/>
              <w:rPr>
                <w:lang w:val="es-ES"/>
              </w:rPr>
            </w:pPr>
            <w:sdt>
              <w:sdtPr>
                <w:id w:val="1604447469"/>
                <w:placeholder>
                  <w:docPart w:val="90826186B6CA46A78234EEACFEE5A113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19188D">
                  <w:rPr>
                    <w:lang w:val="es-ES"/>
                  </w:rPr>
                  <w:t>Contact</w:t>
                </w:r>
              </w:sdtContent>
            </w:sdt>
          </w:p>
          <w:p w14:paraId="54A0E565" w14:textId="140D1B1E" w:rsidR="00C50FFD" w:rsidRPr="00C50FFD" w:rsidRDefault="00C50FFD" w:rsidP="00C50FFD">
            <w:pPr>
              <w:pStyle w:val="TextLeft"/>
              <w:rPr>
                <w:lang w:val="es-ES"/>
              </w:rPr>
            </w:pPr>
            <w:r w:rsidRPr="00C50FFD">
              <w:rPr>
                <w:lang w:val="es-ES"/>
              </w:rPr>
              <w:t>[118 W Arroyo Ave Pueblo, C</w:t>
            </w:r>
            <w:r>
              <w:rPr>
                <w:lang w:val="es-ES"/>
              </w:rPr>
              <w:t>o 81004]</w:t>
            </w:r>
          </w:p>
          <w:p w14:paraId="718A151C" w14:textId="55F94DB9" w:rsidR="00C1095A" w:rsidRPr="00C50FFD" w:rsidRDefault="00C50FFD" w:rsidP="00C1095A">
            <w:pPr>
              <w:pStyle w:val="TextLeft"/>
              <w:rPr>
                <w:lang w:val="es-ES"/>
              </w:rPr>
            </w:pPr>
            <w:r w:rsidRPr="00C50FFD">
              <w:rPr>
                <w:lang w:val="es-ES"/>
              </w:rPr>
              <w:t>[(970)-946-2022]</w:t>
            </w:r>
          </w:p>
          <w:p w14:paraId="5958CF54" w14:textId="469441B2" w:rsidR="00C1095A" w:rsidRPr="00C50FFD" w:rsidRDefault="00C50FFD" w:rsidP="00C1095A">
            <w:pPr>
              <w:pStyle w:val="TextLeft"/>
              <w:rPr>
                <w:lang w:val="pl-PL"/>
              </w:rPr>
            </w:pPr>
            <w:r w:rsidRPr="00C50FFD">
              <w:rPr>
                <w:lang w:val="pl-PL"/>
              </w:rPr>
              <w:t>[emalberg@live.com]</w:t>
            </w:r>
          </w:p>
          <w:p w14:paraId="3F16A29B" w14:textId="77777777" w:rsidR="00605A5B" w:rsidRPr="00C50FFD" w:rsidRDefault="00605A5B" w:rsidP="00605A5B">
            <w:pPr>
              <w:pStyle w:val="TextLeft"/>
              <w:rPr>
                <w:lang w:val="pl-PL"/>
              </w:rPr>
            </w:pPr>
          </w:p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268ED06" w14:textId="77777777" w:rsidR="00605A5B" w:rsidRDefault="00000000" w:rsidP="00605A5B">
            <w:pPr>
              <w:pStyle w:val="Heading2"/>
            </w:pPr>
            <w:sdt>
              <w:sdtPr>
                <w:id w:val="-651833632"/>
                <w:placeholder>
                  <w:docPart w:val="60E80AD36FCE44CAACD978FE027E9FCB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605A5B">
                  <w:t>Objective</w:t>
                </w:r>
              </w:sdtContent>
            </w:sdt>
          </w:p>
          <w:p w14:paraId="6E59DB6A" w14:textId="0DB39C94" w:rsidR="00605A5B" w:rsidRPr="006E70D3" w:rsidRDefault="0080085E" w:rsidP="006E70D3">
            <w:pPr>
              <w:pStyle w:val="TextRight"/>
            </w:pPr>
            <w:r>
              <w:t>To work with a team/company that values its employees</w:t>
            </w:r>
            <w:r w:rsidR="004F179C">
              <w:t>, and that has the opportunity for growth</w:t>
            </w:r>
            <w:r w:rsidR="00CA62F3">
              <w:t xml:space="preserve"> and learning new things</w:t>
            </w:r>
            <w:r w:rsidR="004F179C">
              <w:t xml:space="preserve">. </w:t>
            </w:r>
          </w:p>
        </w:tc>
      </w:tr>
      <w:tr w:rsidR="000E1D44" w14:paraId="2321E6C0" w14:textId="77777777" w:rsidTr="000E1D44">
        <w:trPr>
          <w:trHeight w:val="3688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1C20DF74" w14:textId="77777777" w:rsidR="000E1D44" w:rsidRDefault="00000000" w:rsidP="000E1D44">
            <w:pPr>
              <w:pStyle w:val="Heading1"/>
            </w:pPr>
            <w:sdt>
              <w:sdtPr>
                <w:id w:val="1723097672"/>
                <w:placeholder>
                  <w:docPart w:val="0A91D9E659D3408C99079DC710BE12A6"/>
                </w:placeholder>
                <w:temporary/>
                <w:showingPlcHdr/>
                <w15:appearance w15:val="hidden"/>
                <w:text/>
              </w:sdtPr>
              <w:sdtContent>
                <w:r w:rsidR="00A77921">
                  <w:t>Education</w:t>
                </w:r>
              </w:sdtContent>
            </w:sdt>
          </w:p>
          <w:p w14:paraId="13001DFB" w14:textId="77777777" w:rsidR="0080085E" w:rsidRDefault="0080085E" w:rsidP="0080085E">
            <w:pPr>
              <w:pStyle w:val="TextLeft"/>
            </w:pPr>
            <w:r>
              <w:t>[Big Picture Highschool],</w:t>
            </w:r>
          </w:p>
          <w:p w14:paraId="5BB0880B" w14:textId="4CA5E2F1" w:rsidR="000E1D44" w:rsidRDefault="0080085E" w:rsidP="0080085E">
            <w:pPr>
              <w:pStyle w:val="TextLeft"/>
            </w:pPr>
            <w:r>
              <w:t>[Durango], [Colorado]</w:t>
            </w:r>
          </w:p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-1767221959"/>
              <w:placeholder>
                <w:docPart w:val="D10C515A83E547F29AF3B00C1992607E"/>
              </w:placeholder>
              <w:temporary/>
              <w:showingPlcHdr/>
              <w15:appearance w15:val="hidden"/>
              <w:text/>
            </w:sdtPr>
            <w:sdtContent>
              <w:p w14:paraId="1E5FFD6B" w14:textId="77777777" w:rsidR="00A77921" w:rsidRDefault="00A77921" w:rsidP="00A77921">
                <w:pPr>
                  <w:pStyle w:val="Heading2"/>
                </w:pPr>
                <w:r>
                  <w:t>Experience</w:t>
                </w:r>
              </w:p>
            </w:sdtContent>
          </w:sdt>
          <w:p w14:paraId="6389A92B" w14:textId="45419C64" w:rsidR="000E1D44" w:rsidRDefault="004F179C" w:rsidP="000E1D44">
            <w:pPr>
              <w:pStyle w:val="SmallText"/>
            </w:pPr>
            <w:r>
              <w:t>Sep 2016 – July 2022</w:t>
            </w:r>
          </w:p>
          <w:p w14:paraId="332BB269" w14:textId="0A9BEAA5" w:rsidR="000E1D44" w:rsidRDefault="004F179C" w:rsidP="000E1D44">
            <w:pPr>
              <w:pStyle w:val="TextRight"/>
            </w:pPr>
            <w:r>
              <w:t>Security Professional</w:t>
            </w:r>
            <w:r w:rsidR="0057534A">
              <w:t xml:space="preserve"> </w:t>
            </w:r>
            <w:r w:rsidR="000E1D44" w:rsidRPr="000E1D44">
              <w:t xml:space="preserve">• </w:t>
            </w:r>
            <w:r>
              <w:t>SOC</w:t>
            </w:r>
            <w:r w:rsidR="0057534A">
              <w:t xml:space="preserve"> </w:t>
            </w:r>
            <w:r w:rsidR="000E1D44" w:rsidRPr="000E1D44">
              <w:t>•</w:t>
            </w:r>
            <w:r w:rsidR="0057534A">
              <w:t xml:space="preserve"> </w:t>
            </w:r>
            <w:r w:rsidR="00FB7726">
              <w:t>Allied Universal at Broadcom</w:t>
            </w:r>
          </w:p>
          <w:p w14:paraId="1A856587" w14:textId="24B8731A" w:rsidR="00AC1BBE" w:rsidRPr="00AC1BBE" w:rsidRDefault="00AC1BBE" w:rsidP="00AC1BBE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Rover</w:t>
            </w:r>
            <w:r w:rsidR="00D31906">
              <w:rPr>
                <w:sz w:val="20"/>
                <w:szCs w:val="20"/>
              </w:rPr>
              <w:t>( Roved the site looking for security threats and dangers to the site)</w:t>
            </w:r>
          </w:p>
          <w:p w14:paraId="0B11BA18" w14:textId="74A3C0D7" w:rsidR="00AC1BBE" w:rsidRPr="00AC1BBE" w:rsidRDefault="00AC1BBE" w:rsidP="00AC1BBE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SOC (Shift Lead)</w:t>
            </w:r>
          </w:p>
          <w:p w14:paraId="4929FE14" w14:textId="7B2A29AA" w:rsidR="00AC1BBE" w:rsidRDefault="00AC1BBE" w:rsidP="00AC1BB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C1BBE">
              <w:rPr>
                <w:sz w:val="20"/>
                <w:szCs w:val="20"/>
              </w:rPr>
              <w:t>On Call</w:t>
            </w:r>
            <w:r w:rsidR="00D3190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Took calls while off shift to assist any other shift SOC</w:t>
            </w:r>
            <w:r w:rsidR="00D31906">
              <w:rPr>
                <w:sz w:val="20"/>
                <w:szCs w:val="20"/>
              </w:rPr>
              <w:t>)</w:t>
            </w:r>
          </w:p>
          <w:p w14:paraId="6B1DAD91" w14:textId="47BFC6AF" w:rsidR="00AC1BBE" w:rsidRDefault="00D31906" w:rsidP="00AC1BB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Coded a way to improve the work flow of all SOC’s when auditing a temp badge tracker.</w:t>
            </w:r>
          </w:p>
          <w:p w14:paraId="23360862" w14:textId="18724EE8" w:rsidR="00D31906" w:rsidRPr="00AC1BBE" w:rsidRDefault="00D31906" w:rsidP="00AC1BB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Coded a tool to assist Broadcom with a visitor approval sheet to make the process of approvals more accurate and streamlined.</w:t>
            </w:r>
          </w:p>
          <w:p w14:paraId="2E682D2E" w14:textId="77777777" w:rsidR="000E1D44" w:rsidRDefault="000E1D44" w:rsidP="000E1D44">
            <w:pPr>
              <w:pStyle w:val="TextRight"/>
              <w:rPr>
                <w:sz w:val="21"/>
              </w:rPr>
            </w:pPr>
          </w:p>
          <w:p w14:paraId="6D99F8AD" w14:textId="444ED76A" w:rsidR="0057534A" w:rsidRDefault="00FB7726" w:rsidP="0057534A">
            <w:pPr>
              <w:pStyle w:val="SmallText"/>
            </w:pPr>
            <w:r>
              <w:t>Dec 2015 – Sep 2016</w:t>
            </w:r>
          </w:p>
          <w:p w14:paraId="46E6032D" w14:textId="3180EC01" w:rsidR="0057534A" w:rsidRPr="000E1D44" w:rsidRDefault="00FB7726" w:rsidP="0057534A">
            <w:pPr>
              <w:pStyle w:val="TextRight"/>
            </w:pPr>
            <w:r>
              <w:t>Janitor</w:t>
            </w:r>
            <w:r w:rsidR="0057534A">
              <w:t xml:space="preserve"> </w:t>
            </w:r>
            <w:r w:rsidR="0057534A" w:rsidRPr="000E1D44">
              <w:t xml:space="preserve">• </w:t>
            </w:r>
            <w:r>
              <w:t>Office Janitorial</w:t>
            </w:r>
            <w:r w:rsidR="0057534A">
              <w:t xml:space="preserve"> </w:t>
            </w:r>
            <w:r w:rsidR="0057534A" w:rsidRPr="000E1D44">
              <w:t>•</w:t>
            </w:r>
            <w:r w:rsidR="0057534A">
              <w:t xml:space="preserve"> </w:t>
            </w:r>
            <w:r>
              <w:t>ISS at Broadcom</w:t>
            </w:r>
          </w:p>
          <w:p w14:paraId="24C76F69" w14:textId="1BE3DEAF" w:rsidR="000745CA" w:rsidRDefault="000745CA" w:rsidP="000745CA">
            <w:pPr>
              <w:pStyle w:val="TextRight"/>
              <w:numPr>
                <w:ilvl w:val="0"/>
                <w:numId w:val="2"/>
              </w:numPr>
              <w:rPr>
                <w:sz w:val="21"/>
              </w:rPr>
            </w:pPr>
            <w:r>
              <w:rPr>
                <w:sz w:val="21"/>
              </w:rPr>
              <w:t>Cleaned Office Cubicles by taking out trash, vacuuming and sanitizing.</w:t>
            </w:r>
          </w:p>
          <w:p w14:paraId="0FE2A543" w14:textId="1BC7CE18" w:rsidR="000745CA" w:rsidRPr="000745CA" w:rsidRDefault="000745CA" w:rsidP="000745C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Cleaned Bathrooms.</w:t>
            </w:r>
          </w:p>
          <w:p w14:paraId="7B173382" w14:textId="5B3A3E71" w:rsidR="000745CA" w:rsidRPr="000745CA" w:rsidRDefault="000745CA" w:rsidP="000745C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Cleaned Breakrooms.</w:t>
            </w:r>
          </w:p>
          <w:p w14:paraId="6C5F6E91" w14:textId="77777777" w:rsidR="000745CA" w:rsidRPr="000745CA" w:rsidRDefault="000745CA" w:rsidP="000745CA"/>
          <w:p w14:paraId="1301858F" w14:textId="29DE5CD4" w:rsidR="0057534A" w:rsidRDefault="00FB7726" w:rsidP="0057534A">
            <w:pPr>
              <w:pStyle w:val="SmallText"/>
            </w:pPr>
            <w:r>
              <w:t>Aug</w:t>
            </w:r>
            <w:r w:rsidR="000F155D">
              <w:t xml:space="preserve"> </w:t>
            </w:r>
            <w:r>
              <w:t>2015</w:t>
            </w:r>
            <w:r w:rsidR="000F155D">
              <w:t xml:space="preserve"> – Dec 2015</w:t>
            </w:r>
          </w:p>
          <w:p w14:paraId="3C6D7B91" w14:textId="647A5914" w:rsidR="0057534A" w:rsidRDefault="000F155D" w:rsidP="0057534A">
            <w:pPr>
              <w:pStyle w:val="TextRight"/>
            </w:pPr>
            <w:r>
              <w:t>Retail Associate</w:t>
            </w:r>
            <w:r w:rsidR="0057534A">
              <w:t xml:space="preserve"> </w:t>
            </w:r>
            <w:r w:rsidR="0057534A" w:rsidRPr="000E1D44">
              <w:t xml:space="preserve">• </w:t>
            </w:r>
            <w:r>
              <w:t>Customer Service/Shift Lead</w:t>
            </w:r>
            <w:r w:rsidR="0057534A">
              <w:t xml:space="preserve"> </w:t>
            </w:r>
            <w:r w:rsidR="0057534A" w:rsidRPr="000E1D44">
              <w:t>•</w:t>
            </w:r>
            <w:r w:rsidR="0057534A">
              <w:t xml:space="preserve"> </w:t>
            </w:r>
            <w:r>
              <w:t>Kmart</w:t>
            </w:r>
          </w:p>
          <w:p w14:paraId="44B840E9" w14:textId="4F9D753E" w:rsidR="000745CA" w:rsidRDefault="000745CA" w:rsidP="000745C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Led the floor team </w:t>
            </w:r>
            <w:r w:rsidR="004056B7">
              <w:rPr>
                <w:sz w:val="20"/>
                <w:szCs w:val="20"/>
              </w:rPr>
              <w:t>by sending members out for restocking to cover breaks and make sure the team were always on top of their game.</w:t>
            </w:r>
          </w:p>
          <w:p w14:paraId="5F9780D0" w14:textId="751BBC87" w:rsidR="004056B7" w:rsidRDefault="004056B7" w:rsidP="004056B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Managed returns for customers and assisted costumers with their inquiries.</w:t>
            </w:r>
          </w:p>
          <w:p w14:paraId="5E358EE3" w14:textId="54B3EE8D" w:rsidR="004056B7" w:rsidRDefault="004056B7" w:rsidP="004056B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Gathered carts from parking lots during slow periods.</w:t>
            </w:r>
          </w:p>
          <w:p w14:paraId="75ACADCD" w14:textId="6DCD29F1" w:rsidR="004056B7" w:rsidRDefault="004056B7" w:rsidP="004056B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Restocked shelves and unloaded deliveries</w:t>
            </w:r>
          </w:p>
          <w:p w14:paraId="72CEFB1C" w14:textId="134EA79E" w:rsidR="0019188D" w:rsidRDefault="0019188D" w:rsidP="0019188D">
            <w:pPr>
              <w:rPr>
                <w:sz w:val="20"/>
                <w:szCs w:val="20"/>
              </w:rPr>
            </w:pPr>
          </w:p>
          <w:p w14:paraId="31C83581" w14:textId="2984912A" w:rsidR="0019188D" w:rsidRDefault="00A62A51" w:rsidP="0019188D">
            <w:pPr>
              <w:pStyle w:val="SmallText"/>
            </w:pPr>
            <w:r>
              <w:t>May 2013</w:t>
            </w:r>
            <w:r w:rsidR="0019188D">
              <w:t xml:space="preserve"> – </w:t>
            </w:r>
            <w:r>
              <w:t>Dec 2013</w:t>
            </w:r>
          </w:p>
          <w:p w14:paraId="68B95F24" w14:textId="025158B7" w:rsidR="0019188D" w:rsidRDefault="00A62A51" w:rsidP="0019188D">
            <w:pPr>
              <w:pStyle w:val="TextRight"/>
            </w:pPr>
            <w:r>
              <w:t>Team Member</w:t>
            </w:r>
            <w:r w:rsidR="0019188D">
              <w:t xml:space="preserve"> </w:t>
            </w:r>
            <w:r w:rsidR="0019188D" w:rsidRPr="000E1D44">
              <w:t xml:space="preserve">• </w:t>
            </w:r>
            <w:r>
              <w:t>Shift Manager</w:t>
            </w:r>
            <w:r w:rsidR="0019188D">
              <w:t xml:space="preserve"> </w:t>
            </w:r>
            <w:r w:rsidR="0019188D" w:rsidRPr="000E1D44">
              <w:t>•</w:t>
            </w:r>
            <w:r w:rsidR="0019188D">
              <w:t xml:space="preserve"> </w:t>
            </w:r>
            <w:r>
              <w:t>McDonalds</w:t>
            </w:r>
          </w:p>
          <w:p w14:paraId="2E053F42" w14:textId="687B5ACF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>Took Customer Orders and ran a register</w:t>
            </w:r>
          </w:p>
          <w:p w14:paraId="1A588445" w14:textId="77777777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>Training new employees</w:t>
            </w:r>
          </w:p>
          <w:p w14:paraId="073B4A6F" w14:textId="052BD428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>Prepared Food</w:t>
            </w:r>
          </w:p>
          <w:p w14:paraId="08A328BE" w14:textId="3F365830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>Washed Dishes</w:t>
            </w:r>
          </w:p>
          <w:p w14:paraId="765EBF23" w14:textId="0BEECF99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Managed shift and crew</w:t>
            </w:r>
          </w:p>
          <w:p w14:paraId="080181DA" w14:textId="77777777" w:rsidR="00AE3DBA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>waste count</w:t>
            </w:r>
          </w:p>
          <w:p w14:paraId="05C51989" w14:textId="5FCDB889" w:rsidR="00A62A51" w:rsidRPr="00AE3DBA" w:rsidRDefault="00AE3DBA" w:rsidP="00AE3DBA">
            <w:pPr>
              <w:pStyle w:val="bulletedlist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E3DBA">
              <w:rPr>
                <w:rFonts w:asciiTheme="minorHAnsi" w:hAnsiTheme="minorHAnsi" w:cstheme="minorHAnsi"/>
                <w:sz w:val="20"/>
                <w:szCs w:val="20"/>
              </w:rPr>
              <w:t xml:space="preserve">food safety regulation </w:t>
            </w:r>
          </w:p>
          <w:p w14:paraId="4B811324" w14:textId="77777777" w:rsidR="0019188D" w:rsidRPr="0019188D" w:rsidRDefault="0019188D" w:rsidP="0019188D">
            <w:pPr>
              <w:rPr>
                <w:sz w:val="20"/>
                <w:szCs w:val="20"/>
              </w:rPr>
            </w:pPr>
          </w:p>
          <w:p w14:paraId="011ADDA1" w14:textId="1B45FAC0" w:rsidR="000F155D" w:rsidRDefault="000F155D" w:rsidP="000F155D"/>
          <w:p w14:paraId="3BC214AE" w14:textId="25944570" w:rsidR="000F155D" w:rsidRDefault="000F155D" w:rsidP="000F155D">
            <w:pPr>
              <w:pStyle w:val="SmallText"/>
            </w:pPr>
            <w:r>
              <w:t>Aug 201</w:t>
            </w:r>
            <w:r w:rsidR="00BD5B4E">
              <w:t>0</w:t>
            </w:r>
            <w:r>
              <w:t xml:space="preserve"> – Aug 2012</w:t>
            </w:r>
          </w:p>
          <w:p w14:paraId="511F9C60" w14:textId="77777777" w:rsidR="000E1D44" w:rsidRDefault="000F155D" w:rsidP="00AC1BBE">
            <w:pPr>
              <w:pStyle w:val="TextRight"/>
            </w:pPr>
            <w:r>
              <w:t xml:space="preserve">Web Developer </w:t>
            </w:r>
            <w:r w:rsidRPr="000E1D44">
              <w:t xml:space="preserve">• </w:t>
            </w:r>
            <w:r>
              <w:t xml:space="preserve">Web Designer </w:t>
            </w:r>
            <w:r w:rsidRPr="000E1D44">
              <w:t>•</w:t>
            </w:r>
            <w:r>
              <w:t xml:space="preserve"> Southwest Community Connections</w:t>
            </w:r>
          </w:p>
          <w:p w14:paraId="065529FC" w14:textId="77777777" w:rsidR="0019188D" w:rsidRPr="0019188D" w:rsidRDefault="0019188D" w:rsidP="0019188D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Assisted in coding, theming, layouts, content, testing, interviewing and supervisory work.</w:t>
            </w:r>
          </w:p>
          <w:p w14:paraId="24D8903B" w14:textId="134F7436" w:rsidR="00AE3DBA" w:rsidRPr="00AE3DBA" w:rsidRDefault="0019188D" w:rsidP="00AE3DBA"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0"/>
                <w:szCs w:val="20"/>
              </w:rPr>
              <w:t>Pitched the website to none profit businesses around the southwest region of Colorado.</w:t>
            </w:r>
            <w:r w:rsidRPr="0019188D">
              <w:rPr>
                <w:sz w:val="20"/>
                <w:szCs w:val="20"/>
              </w:rPr>
              <w:t xml:space="preserve"> </w:t>
            </w:r>
          </w:p>
        </w:tc>
      </w:tr>
      <w:tr w:rsidR="000E1D44" w14:paraId="5C50424D" w14:textId="77777777" w:rsidTr="000E1D44">
        <w:trPr>
          <w:trHeight w:val="2375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669E19E1" w14:textId="77777777" w:rsidR="000E1D44" w:rsidRDefault="00000000" w:rsidP="00A77921">
            <w:pPr>
              <w:pStyle w:val="Heading1"/>
            </w:pPr>
            <w:sdt>
              <w:sdtPr>
                <w:id w:val="-242716918"/>
                <w:placeholder>
                  <w:docPart w:val="4856725E9D384FA6BA82013A62277373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0E1D44">
                  <w:t>Key Skills</w:t>
                </w:r>
              </w:sdtContent>
            </w:sdt>
          </w:p>
          <w:p w14:paraId="0A9D2D83" w14:textId="77777777" w:rsidR="00A007D0" w:rsidRDefault="007D04A2" w:rsidP="007D04A2">
            <w:pPr>
              <w:pStyle w:val="TextLeft"/>
              <w:rPr>
                <w:color w:val="000000" w:themeColor="text1"/>
                <w:sz w:val="24"/>
              </w:rPr>
            </w:pPr>
            <w:r w:rsidRPr="007D04A2">
              <w:rPr>
                <w:color w:val="000000" w:themeColor="text1"/>
                <w:sz w:val="24"/>
              </w:rPr>
              <w:t>Customer Service</w:t>
            </w:r>
            <w:r>
              <w:rPr>
                <w:color w:val="000000" w:themeColor="text1"/>
                <w:sz w:val="24"/>
              </w:rPr>
              <w:br/>
            </w:r>
            <w:r w:rsidRPr="007D04A2">
              <w:rPr>
                <w:color w:val="000000" w:themeColor="text1"/>
                <w:sz w:val="24"/>
              </w:rPr>
              <w:t>Project Management</w:t>
            </w:r>
            <w:r>
              <w:rPr>
                <w:color w:val="000000" w:themeColor="text1"/>
                <w:sz w:val="24"/>
              </w:rPr>
              <w:br/>
            </w:r>
            <w:r w:rsidRPr="007D04A2">
              <w:rPr>
                <w:color w:val="000000" w:themeColor="text1"/>
                <w:sz w:val="24"/>
              </w:rPr>
              <w:t>Time Management</w:t>
            </w:r>
          </w:p>
          <w:p w14:paraId="7F3080B9" w14:textId="13D3E5D6" w:rsidR="00B2411A" w:rsidRDefault="00B2411A" w:rsidP="007D04A2">
            <w:pPr>
              <w:pStyle w:val="Text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Troubleshooting</w:t>
            </w:r>
          </w:p>
          <w:p w14:paraId="3579724E" w14:textId="10B808A6" w:rsidR="00A007D0" w:rsidRDefault="00A007D0" w:rsidP="007D04A2">
            <w:pPr>
              <w:pStyle w:val="Text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Programming:</w:t>
            </w:r>
          </w:p>
          <w:p w14:paraId="7B43C4D8" w14:textId="71E37ED0" w:rsidR="00B2411A" w:rsidRPr="00B2411A" w:rsidRDefault="00A007D0" w:rsidP="00B2411A">
            <w:pPr>
              <w:pStyle w:val="Text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Java, Python, Django, Javascript, Googlescript, Some C#, C++</w:t>
            </w:r>
          </w:p>
          <w:p w14:paraId="17D06996" w14:textId="1DEF989C" w:rsidR="007D04A2" w:rsidRPr="007D04A2" w:rsidRDefault="007D04A2" w:rsidP="00A007D0">
            <w:pPr>
              <w:pStyle w:val="TextLeft"/>
              <w:ind w:right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br/>
            </w:r>
          </w:p>
          <w:p w14:paraId="79DA5167" w14:textId="430568A4" w:rsidR="000E1D44" w:rsidRDefault="000E1D44" w:rsidP="0057534A">
            <w:pPr>
              <w:pStyle w:val="TextLef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61914896"/>
              <w:placeholder>
                <w:docPart w:val="26ED32C04E514AD8B9F4F22F9267151F"/>
              </w:placeholder>
              <w:temporary/>
              <w:showingPlcHdr/>
              <w15:appearance w15:val="hidden"/>
              <w:text/>
            </w:sdtPr>
            <w:sdtContent>
              <w:p w14:paraId="4771C35F" w14:textId="77777777" w:rsidR="000E1D44" w:rsidRDefault="00A77921" w:rsidP="00A77921">
                <w:pPr>
                  <w:pStyle w:val="Heading2"/>
                </w:pPr>
                <w:r>
                  <w:t>Communication</w:t>
                </w:r>
              </w:p>
            </w:sdtContent>
          </w:sdt>
          <w:p w14:paraId="0911834E" w14:textId="1E9C2EE6" w:rsidR="0057534A" w:rsidRDefault="001A4C3D" w:rsidP="001A4C3D">
            <w:pPr>
              <w:pStyle w:val="TextRight"/>
            </w:pPr>
            <w:r>
              <w:t xml:space="preserve">I believe to have great communication skills in a work place is verry important and that starts with listening. As I have been in various roles I always work on my communication and listen to everyone involved and ask questions when confused on something, because of this I work really well </w:t>
            </w:r>
            <w:r w:rsidR="008060CD">
              <w:t xml:space="preserve">with any team as I try to listen and assist with </w:t>
            </w:r>
            <w:r w:rsidR="00A46B3F">
              <w:t>whatever</w:t>
            </w:r>
            <w:r w:rsidR="008060CD">
              <w:t xml:space="preserve"> is expected out of me.</w:t>
            </w:r>
          </w:p>
          <w:p w14:paraId="7FE7024D" w14:textId="77777777" w:rsidR="000E1D44" w:rsidRDefault="000E1D44" w:rsidP="000E1D44">
            <w:pPr>
              <w:pStyle w:val="TextRight"/>
            </w:pPr>
          </w:p>
        </w:tc>
      </w:tr>
      <w:tr w:rsidR="000E1D44" w14:paraId="049744BF" w14:textId="77777777" w:rsidTr="000E1D44">
        <w:trPr>
          <w:trHeight w:val="1604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0E0C6768" w14:textId="77777777" w:rsidR="000E1D44" w:rsidRDefault="000E1D44"/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727186010"/>
              <w:placeholder>
                <w:docPart w:val="63C2D0B909DC4305A01067EF5F2F3D2D"/>
              </w:placeholder>
              <w:temporary/>
              <w:showingPlcHdr/>
              <w15:appearance w15:val="hidden"/>
              <w:text/>
            </w:sdtPr>
            <w:sdtContent>
              <w:p w14:paraId="0CE7B5AF" w14:textId="77777777" w:rsidR="0057534A" w:rsidRDefault="00A77921" w:rsidP="0057534A">
                <w:pPr>
                  <w:pStyle w:val="Heading2"/>
                </w:pPr>
                <w:r>
                  <w:t>Leadership</w:t>
                </w:r>
              </w:p>
            </w:sdtContent>
          </w:sdt>
          <w:p w14:paraId="7E4DAA9D" w14:textId="7038276F" w:rsidR="000E1D44" w:rsidRDefault="009C5739" w:rsidP="009C5739">
            <w:pPr>
              <w:pStyle w:val="TextRight"/>
            </w:pPr>
            <w:r>
              <w:t>A</w:t>
            </w:r>
            <w:r w:rsidR="008060CD">
              <w:t xml:space="preserve">s I have </w:t>
            </w:r>
            <w:r w:rsidR="00012C55">
              <w:t xml:space="preserve">had many roles that have put me into a leadership role I have </w:t>
            </w:r>
            <w:r w:rsidR="001C0810">
              <w:t>learned that being a leader is something that is always changing and improving, as with my communication skills will always be growing so will my leadership skills</w:t>
            </w:r>
            <w:r w:rsidR="00CA62F3">
              <w:t>.</w:t>
            </w:r>
          </w:p>
        </w:tc>
      </w:tr>
      <w:tr w:rsidR="000E1D44" w:rsidRPr="00585199" w14:paraId="32087A90" w14:textId="77777777" w:rsidTr="000E1D44">
        <w:trPr>
          <w:trHeight w:val="14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3A3502AB" w14:textId="77777777" w:rsidR="000E1D44" w:rsidRDefault="000E1D44"/>
        </w:tc>
        <w:tc>
          <w:tcPr>
            <w:tcW w:w="7189" w:type="dxa"/>
            <w:tcBorders>
              <w:left w:val="single" w:sz="18" w:space="0" w:color="648276" w:themeColor="accent5"/>
            </w:tcBorders>
          </w:tcPr>
          <w:sdt>
            <w:sdtPr>
              <w:id w:val="-465741575"/>
              <w:placeholder>
                <w:docPart w:val="98B08F82CDAF43DA9D90DF4B6F944CEC"/>
              </w:placeholder>
              <w:temporary/>
              <w:showingPlcHdr/>
              <w15:appearance w15:val="hidden"/>
              <w:text/>
            </w:sdtPr>
            <w:sdtContent>
              <w:p w14:paraId="1EB42534" w14:textId="77777777" w:rsidR="000E1D44" w:rsidRPr="00A46B3F" w:rsidRDefault="00A77921" w:rsidP="00A77921">
                <w:pPr>
                  <w:pStyle w:val="Heading2"/>
                </w:pPr>
                <w:r w:rsidRPr="00A46B3F">
                  <w:t>References</w:t>
                </w:r>
              </w:p>
            </w:sdtContent>
          </w:sdt>
          <w:p w14:paraId="7CE079FA" w14:textId="77777777" w:rsidR="00585199" w:rsidRPr="00585199" w:rsidRDefault="007D04A2" w:rsidP="0057534A">
            <w:pPr>
              <w:pStyle w:val="TextRight"/>
              <w:rPr>
                <w:w w:val="105"/>
                <w:szCs w:val="22"/>
              </w:rPr>
            </w:pPr>
            <w:r w:rsidRPr="00585199">
              <w:rPr>
                <w:w w:val="105"/>
              </w:rPr>
              <w:t>M</w:t>
            </w:r>
            <w:r w:rsidRPr="00585199">
              <w:rPr>
                <w:w w:val="105"/>
                <w:szCs w:val="22"/>
              </w:rPr>
              <w:t>atthew Kafer</w:t>
            </w:r>
            <w:r w:rsidR="00585199" w:rsidRPr="00585199">
              <w:rPr>
                <w:w w:val="105"/>
                <w:szCs w:val="22"/>
              </w:rPr>
              <w:t>, Work Supervisor</w:t>
            </w:r>
          </w:p>
          <w:p w14:paraId="2F3B5F58" w14:textId="31B6EBE5" w:rsidR="000E1D44" w:rsidRPr="00585199" w:rsidRDefault="00585199" w:rsidP="0057534A">
            <w:pPr>
              <w:pStyle w:val="TextRight"/>
              <w:rPr>
                <w:w w:val="105"/>
                <w:szCs w:val="22"/>
              </w:rPr>
            </w:pPr>
            <w:r w:rsidRPr="00585199">
              <w:rPr>
                <w:w w:val="105"/>
                <w:szCs w:val="22"/>
              </w:rPr>
              <w:t>970-294-1914</w:t>
            </w:r>
          </w:p>
          <w:p w14:paraId="7C36771D" w14:textId="77777777" w:rsidR="00585199" w:rsidRPr="00585199" w:rsidRDefault="00585199" w:rsidP="00585199">
            <w:pPr>
              <w:rPr>
                <w:sz w:val="22"/>
                <w:szCs w:val="22"/>
              </w:rPr>
            </w:pPr>
          </w:p>
          <w:p w14:paraId="7EB76458" w14:textId="3CCA6F74" w:rsidR="00585199" w:rsidRDefault="00585199" w:rsidP="00585199">
            <w:pPr>
              <w:rPr>
                <w:sz w:val="22"/>
                <w:szCs w:val="22"/>
              </w:rPr>
            </w:pPr>
            <w:r w:rsidRPr="00585199">
              <w:rPr>
                <w:sz w:val="22"/>
                <w:szCs w:val="22"/>
              </w:rPr>
              <w:t>Roman Haney</w:t>
            </w:r>
            <w:r>
              <w:rPr>
                <w:sz w:val="22"/>
                <w:szCs w:val="22"/>
              </w:rPr>
              <w:t>, Co Worker</w:t>
            </w:r>
          </w:p>
          <w:p w14:paraId="3D229294" w14:textId="6C37C8D9" w:rsidR="00585199" w:rsidRPr="00585199" w:rsidRDefault="00585199" w:rsidP="005851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970-666-1983</w:t>
            </w:r>
          </w:p>
          <w:p w14:paraId="16AFB66C" w14:textId="77777777" w:rsidR="00585199" w:rsidRPr="00585199" w:rsidRDefault="00585199" w:rsidP="00585199">
            <w:pPr>
              <w:rPr>
                <w:sz w:val="22"/>
                <w:szCs w:val="22"/>
              </w:rPr>
            </w:pPr>
          </w:p>
          <w:p w14:paraId="568D3454" w14:textId="77777777" w:rsidR="00585199" w:rsidRPr="00585199" w:rsidRDefault="00585199" w:rsidP="00585199">
            <w:pPr>
              <w:pStyle w:val="Position"/>
              <w:rPr>
                <w:rFonts w:ascii="Arial" w:hAnsi="Arial" w:cs="Arial"/>
                <w:b w:val="0"/>
                <w:sz w:val="22"/>
                <w:szCs w:val="22"/>
              </w:rPr>
            </w:pPr>
            <w:r w:rsidRPr="00585199">
              <w:rPr>
                <w:rFonts w:ascii="Arial" w:hAnsi="Arial" w:cs="Arial"/>
                <w:b w:val="0"/>
                <w:sz w:val="22"/>
                <w:szCs w:val="22"/>
              </w:rPr>
              <w:t>Terry Woodward, Intern Mentor</w:t>
            </w:r>
          </w:p>
          <w:p w14:paraId="021D61D9" w14:textId="77777777" w:rsidR="00585199" w:rsidRPr="00585199" w:rsidRDefault="00585199" w:rsidP="00585199">
            <w:pPr>
              <w:pStyle w:val="Position"/>
              <w:rPr>
                <w:rFonts w:ascii="Arial" w:hAnsi="Arial" w:cs="Arial"/>
                <w:b w:val="0"/>
                <w:sz w:val="22"/>
                <w:szCs w:val="22"/>
              </w:rPr>
            </w:pPr>
            <w:r w:rsidRPr="00585199">
              <w:rPr>
                <w:rFonts w:ascii="Arial" w:hAnsi="Arial" w:cs="Arial"/>
                <w:b w:val="0"/>
                <w:sz w:val="22"/>
                <w:szCs w:val="22"/>
              </w:rPr>
              <w:t xml:space="preserve"> 970-570-9315  </w:t>
            </w:r>
          </w:p>
          <w:p w14:paraId="3C3F6CEB" w14:textId="77777777" w:rsidR="00585199" w:rsidRPr="00585199" w:rsidRDefault="00585199" w:rsidP="00585199">
            <w:pPr>
              <w:pStyle w:val="Position"/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684237DB" w14:textId="77777777" w:rsidR="00585199" w:rsidRPr="00585199" w:rsidRDefault="00585199" w:rsidP="00585199">
            <w:pPr>
              <w:pStyle w:val="Position"/>
              <w:rPr>
                <w:rFonts w:ascii="Arial" w:hAnsi="Arial" w:cs="Arial"/>
                <w:b w:val="0"/>
                <w:sz w:val="22"/>
                <w:szCs w:val="22"/>
              </w:rPr>
            </w:pPr>
            <w:r w:rsidRPr="00585199">
              <w:rPr>
                <w:rFonts w:ascii="Arial" w:hAnsi="Arial" w:cs="Arial"/>
                <w:b w:val="0"/>
                <w:sz w:val="22"/>
                <w:szCs w:val="22"/>
              </w:rPr>
              <w:t>Tricia Malberg,  Work Supervisor</w:t>
            </w:r>
          </w:p>
          <w:p w14:paraId="4F65BE26" w14:textId="77777777" w:rsidR="00585199" w:rsidRPr="00585199" w:rsidRDefault="00585199" w:rsidP="00585199">
            <w:pPr>
              <w:pStyle w:val="Position"/>
              <w:rPr>
                <w:rFonts w:ascii="Arial" w:hAnsi="Arial" w:cs="Arial"/>
                <w:b w:val="0"/>
                <w:sz w:val="22"/>
                <w:szCs w:val="22"/>
                <w:lang w:val="fr-FR"/>
              </w:rPr>
            </w:pPr>
            <w:r w:rsidRPr="00585199">
              <w:rPr>
                <w:rFonts w:ascii="Arial" w:hAnsi="Arial" w:cs="Arial"/>
                <w:b w:val="0"/>
                <w:sz w:val="22"/>
                <w:szCs w:val="22"/>
                <w:lang w:val="fr-FR"/>
              </w:rPr>
              <w:t>970-759-8708</w:t>
            </w:r>
          </w:p>
          <w:p w14:paraId="0003EF85" w14:textId="41A8AB10" w:rsidR="00585199" w:rsidRPr="00585199" w:rsidRDefault="00585199" w:rsidP="00585199">
            <w:pPr>
              <w:rPr>
                <w:b/>
                <w:bCs/>
                <w:lang w:val="da-DK"/>
              </w:rPr>
            </w:pPr>
          </w:p>
        </w:tc>
      </w:tr>
    </w:tbl>
    <w:p w14:paraId="0A52B777" w14:textId="77777777" w:rsidR="00C55D85" w:rsidRPr="00585199" w:rsidRDefault="00C55D85">
      <w:pPr>
        <w:rPr>
          <w:lang w:val="da-DK"/>
        </w:rPr>
      </w:pPr>
    </w:p>
    <w:sectPr w:rsidR="00C55D85" w:rsidRPr="00585199" w:rsidSect="00F4501B">
      <w:footerReference w:type="default" r:id="rId7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6C283" w14:textId="77777777" w:rsidR="00A73EF1" w:rsidRDefault="00A73EF1" w:rsidP="00F316AD">
      <w:r>
        <w:separator/>
      </w:r>
    </w:p>
  </w:endnote>
  <w:endnote w:type="continuationSeparator" w:id="0">
    <w:p w14:paraId="3C2171FA" w14:textId="77777777" w:rsidR="00A73EF1" w:rsidRDefault="00A73EF1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DA96" w14:textId="77777777" w:rsidR="000E1D44" w:rsidRDefault="000E1D44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519115" wp14:editId="3537A61A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AEBD8" id="Rectangle 2" o:spid="_x0000_s1026" alt="&quot;&quot;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C8543" w14:textId="77777777" w:rsidR="00A73EF1" w:rsidRDefault="00A73EF1" w:rsidP="00F316AD">
      <w:r>
        <w:separator/>
      </w:r>
    </w:p>
  </w:footnote>
  <w:footnote w:type="continuationSeparator" w:id="0">
    <w:p w14:paraId="00601AAD" w14:textId="77777777" w:rsidR="00A73EF1" w:rsidRDefault="00A73EF1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F7EBA"/>
    <w:multiLevelType w:val="hybridMultilevel"/>
    <w:tmpl w:val="1464C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22154"/>
    <w:multiLevelType w:val="hybridMultilevel"/>
    <w:tmpl w:val="9140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43C3E"/>
    <w:multiLevelType w:val="hybridMultilevel"/>
    <w:tmpl w:val="A4ACF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A4BC4"/>
    <w:multiLevelType w:val="hybridMultilevel"/>
    <w:tmpl w:val="DC8ED49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2CE5FC8"/>
    <w:multiLevelType w:val="hybridMultilevel"/>
    <w:tmpl w:val="803860D4"/>
    <w:lvl w:ilvl="0" w:tplc="371A4BA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55D45"/>
    <w:multiLevelType w:val="hybridMultilevel"/>
    <w:tmpl w:val="B15C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85352">
    <w:abstractNumId w:val="5"/>
  </w:num>
  <w:num w:numId="2" w16cid:durableId="890965527">
    <w:abstractNumId w:val="3"/>
  </w:num>
  <w:num w:numId="3" w16cid:durableId="1800875172">
    <w:abstractNumId w:val="2"/>
  </w:num>
  <w:num w:numId="4" w16cid:durableId="968704822">
    <w:abstractNumId w:val="0"/>
  </w:num>
  <w:num w:numId="5" w16cid:durableId="1980915061">
    <w:abstractNumId w:val="4"/>
  </w:num>
  <w:num w:numId="6" w16cid:durableId="141454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B4"/>
    <w:rsid w:val="00010A4B"/>
    <w:rsid w:val="00012C55"/>
    <w:rsid w:val="000745CA"/>
    <w:rsid w:val="000B4295"/>
    <w:rsid w:val="000E1D44"/>
    <w:rsid w:val="000F155D"/>
    <w:rsid w:val="000F2CB4"/>
    <w:rsid w:val="0019188D"/>
    <w:rsid w:val="001A4C3D"/>
    <w:rsid w:val="001C0810"/>
    <w:rsid w:val="0020696E"/>
    <w:rsid w:val="002356A2"/>
    <w:rsid w:val="0024775A"/>
    <w:rsid w:val="002D12DA"/>
    <w:rsid w:val="003019B2"/>
    <w:rsid w:val="0034688D"/>
    <w:rsid w:val="0040233B"/>
    <w:rsid w:val="004056B7"/>
    <w:rsid w:val="00454935"/>
    <w:rsid w:val="004F179C"/>
    <w:rsid w:val="00507E93"/>
    <w:rsid w:val="00511A6E"/>
    <w:rsid w:val="00543B09"/>
    <w:rsid w:val="0057534A"/>
    <w:rsid w:val="00585199"/>
    <w:rsid w:val="00605A5B"/>
    <w:rsid w:val="006C60E6"/>
    <w:rsid w:val="006E70D3"/>
    <w:rsid w:val="00762B28"/>
    <w:rsid w:val="007B0F94"/>
    <w:rsid w:val="007D04A2"/>
    <w:rsid w:val="0080085E"/>
    <w:rsid w:val="008060CD"/>
    <w:rsid w:val="009C0F11"/>
    <w:rsid w:val="009C5739"/>
    <w:rsid w:val="00A007D0"/>
    <w:rsid w:val="00A46B3F"/>
    <w:rsid w:val="00A62A51"/>
    <w:rsid w:val="00A73EF1"/>
    <w:rsid w:val="00A77921"/>
    <w:rsid w:val="00AC1BBE"/>
    <w:rsid w:val="00AE3DBA"/>
    <w:rsid w:val="00B2124F"/>
    <w:rsid w:val="00B2411A"/>
    <w:rsid w:val="00B575FB"/>
    <w:rsid w:val="00B6190E"/>
    <w:rsid w:val="00B86566"/>
    <w:rsid w:val="00BD4217"/>
    <w:rsid w:val="00BD5B4E"/>
    <w:rsid w:val="00C1095A"/>
    <w:rsid w:val="00C50FFD"/>
    <w:rsid w:val="00C55920"/>
    <w:rsid w:val="00C55D85"/>
    <w:rsid w:val="00C57137"/>
    <w:rsid w:val="00CA2273"/>
    <w:rsid w:val="00CA62F3"/>
    <w:rsid w:val="00CD50FD"/>
    <w:rsid w:val="00D31906"/>
    <w:rsid w:val="00D47124"/>
    <w:rsid w:val="00DD5D7B"/>
    <w:rsid w:val="00F316AD"/>
    <w:rsid w:val="00F4501B"/>
    <w:rsid w:val="00FB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6666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4688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ListParagraph">
    <w:name w:val="List Paragraph"/>
    <w:basedOn w:val="Normal"/>
    <w:uiPriority w:val="34"/>
    <w:semiHidden/>
    <w:qFormat/>
    <w:rsid w:val="00AC1BBE"/>
    <w:pPr>
      <w:ind w:left="720"/>
      <w:contextualSpacing/>
    </w:pPr>
  </w:style>
  <w:style w:type="paragraph" w:customStyle="1" w:styleId="bulletedlist">
    <w:name w:val="bulleted list"/>
    <w:basedOn w:val="Normal"/>
    <w:rsid w:val="00AE3DBA"/>
    <w:pPr>
      <w:numPr>
        <w:numId w:val="5"/>
      </w:numPr>
      <w:spacing w:before="60" w:after="60" w:line="220" w:lineRule="exact"/>
    </w:pPr>
    <w:rPr>
      <w:rFonts w:ascii="Tahoma" w:eastAsia="Times New Roman" w:hAnsi="Tahoma" w:cs="Times New Roman"/>
      <w:color w:val="auto"/>
      <w:spacing w:val="10"/>
      <w:sz w:val="16"/>
      <w:szCs w:val="16"/>
    </w:rPr>
  </w:style>
  <w:style w:type="paragraph" w:customStyle="1" w:styleId="Position">
    <w:name w:val="Position"/>
    <w:basedOn w:val="Normal"/>
    <w:rsid w:val="00585199"/>
    <w:pPr>
      <w:spacing w:before="60" w:line="220" w:lineRule="exact"/>
    </w:pPr>
    <w:rPr>
      <w:rFonts w:ascii="Tahoma" w:eastAsia="Times New Roman" w:hAnsi="Tahoma" w:cs="Times New Roman"/>
      <w:b/>
      <w:color w:val="auto"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h%20Malberg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826186B6CA46A78234EEACFEE5A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9DF59-12A7-496D-8F08-44EB05F6C38C}"/>
      </w:docPartPr>
      <w:docPartBody>
        <w:p w:rsidR="00744731" w:rsidRDefault="00F85ADD">
          <w:pPr>
            <w:pStyle w:val="90826186B6CA46A78234EEACFEE5A113"/>
          </w:pPr>
          <w:r w:rsidRPr="00605A5B">
            <w:t>Contact</w:t>
          </w:r>
        </w:p>
      </w:docPartBody>
    </w:docPart>
    <w:docPart>
      <w:docPartPr>
        <w:name w:val="60E80AD36FCE44CAACD978FE027E9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6B65D-4673-4D8C-A3C9-B45974E5C136}"/>
      </w:docPartPr>
      <w:docPartBody>
        <w:p w:rsidR="00744731" w:rsidRDefault="00F85ADD">
          <w:pPr>
            <w:pStyle w:val="60E80AD36FCE44CAACD978FE027E9FCB"/>
          </w:pPr>
          <w:r w:rsidRPr="00605A5B">
            <w:t>Objective</w:t>
          </w:r>
        </w:p>
      </w:docPartBody>
    </w:docPart>
    <w:docPart>
      <w:docPartPr>
        <w:name w:val="0A91D9E659D3408C99079DC710BE1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E3DB9-D3B0-40D8-A48A-2B58CC8AE82E}"/>
      </w:docPartPr>
      <w:docPartBody>
        <w:p w:rsidR="00744731" w:rsidRDefault="00F85ADD">
          <w:pPr>
            <w:pStyle w:val="0A91D9E659D3408C99079DC710BE12A6"/>
          </w:pPr>
          <w:r>
            <w:t>Education</w:t>
          </w:r>
        </w:p>
      </w:docPartBody>
    </w:docPart>
    <w:docPart>
      <w:docPartPr>
        <w:name w:val="D10C515A83E547F29AF3B00C19926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9A2D9-EF79-4761-A0E7-39627470967B}"/>
      </w:docPartPr>
      <w:docPartBody>
        <w:p w:rsidR="00744731" w:rsidRDefault="00F85ADD">
          <w:pPr>
            <w:pStyle w:val="D10C515A83E547F29AF3B00C1992607E"/>
          </w:pPr>
          <w:r>
            <w:t>Experience</w:t>
          </w:r>
        </w:p>
      </w:docPartBody>
    </w:docPart>
    <w:docPart>
      <w:docPartPr>
        <w:name w:val="4856725E9D384FA6BA82013A62277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040AC-8697-4A96-B244-83282A070585}"/>
      </w:docPartPr>
      <w:docPartBody>
        <w:p w:rsidR="00744731" w:rsidRDefault="00F85ADD">
          <w:pPr>
            <w:pStyle w:val="4856725E9D384FA6BA82013A62277373"/>
          </w:pPr>
          <w:r w:rsidRPr="000E1D44">
            <w:t>Key Skills</w:t>
          </w:r>
        </w:p>
      </w:docPartBody>
    </w:docPart>
    <w:docPart>
      <w:docPartPr>
        <w:name w:val="26ED32C04E514AD8B9F4F22F92671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C3DDF-E22D-4A97-B1EF-9BEE065FEF9B}"/>
      </w:docPartPr>
      <w:docPartBody>
        <w:p w:rsidR="00744731" w:rsidRDefault="00F85ADD">
          <w:pPr>
            <w:pStyle w:val="26ED32C04E514AD8B9F4F22F9267151F"/>
          </w:pPr>
          <w:r>
            <w:t>Communication</w:t>
          </w:r>
        </w:p>
      </w:docPartBody>
    </w:docPart>
    <w:docPart>
      <w:docPartPr>
        <w:name w:val="63C2D0B909DC4305A01067EF5F2F3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AC181-20BC-4E2E-9AD4-7BB615A3AF30}"/>
      </w:docPartPr>
      <w:docPartBody>
        <w:p w:rsidR="00744731" w:rsidRDefault="00F85ADD">
          <w:pPr>
            <w:pStyle w:val="63C2D0B909DC4305A01067EF5F2F3D2D"/>
          </w:pPr>
          <w:r>
            <w:t>Leadership</w:t>
          </w:r>
        </w:p>
      </w:docPartBody>
    </w:docPart>
    <w:docPart>
      <w:docPartPr>
        <w:name w:val="98B08F82CDAF43DA9D90DF4B6F944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2DA31-471D-4D61-9355-749B363D590E}"/>
      </w:docPartPr>
      <w:docPartBody>
        <w:p w:rsidR="00744731" w:rsidRDefault="00F85ADD">
          <w:pPr>
            <w:pStyle w:val="98B08F82CDAF43DA9D90DF4B6F944CEC"/>
          </w:pPr>
          <w:r w:rsidRPr="000E1D44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DD"/>
    <w:rsid w:val="001D2794"/>
    <w:rsid w:val="00392F11"/>
    <w:rsid w:val="00405F09"/>
    <w:rsid w:val="006C0F90"/>
    <w:rsid w:val="00744731"/>
    <w:rsid w:val="00CD21E9"/>
    <w:rsid w:val="00F8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5B9BD5" w:themeColor="accent5"/>
    </w:rPr>
  </w:style>
  <w:style w:type="paragraph" w:customStyle="1" w:styleId="90826186B6CA46A78234EEACFEE5A113">
    <w:name w:val="90826186B6CA46A78234EEACFEE5A113"/>
  </w:style>
  <w:style w:type="paragraph" w:customStyle="1" w:styleId="60E80AD36FCE44CAACD978FE027E9FCB">
    <w:name w:val="60E80AD36FCE44CAACD978FE027E9FCB"/>
  </w:style>
  <w:style w:type="paragraph" w:customStyle="1" w:styleId="0A91D9E659D3408C99079DC710BE12A6">
    <w:name w:val="0A91D9E659D3408C99079DC710BE12A6"/>
  </w:style>
  <w:style w:type="paragraph" w:customStyle="1" w:styleId="D10C515A83E547F29AF3B00C1992607E">
    <w:name w:val="D10C515A83E547F29AF3B00C1992607E"/>
  </w:style>
  <w:style w:type="paragraph" w:customStyle="1" w:styleId="4856725E9D384FA6BA82013A62277373">
    <w:name w:val="4856725E9D384FA6BA82013A62277373"/>
  </w:style>
  <w:style w:type="paragraph" w:customStyle="1" w:styleId="26ED32C04E514AD8B9F4F22F9267151F">
    <w:name w:val="26ED32C04E514AD8B9F4F22F9267151F"/>
  </w:style>
  <w:style w:type="paragraph" w:customStyle="1" w:styleId="63C2D0B909DC4305A01067EF5F2F3D2D">
    <w:name w:val="63C2D0B909DC4305A01067EF5F2F3D2D"/>
  </w:style>
  <w:style w:type="paragraph" w:customStyle="1" w:styleId="98B08F82CDAF43DA9D90DF4B6F944CEC">
    <w:name w:val="98B08F82CDAF43DA9D90DF4B6F944C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2022-07-27T19:11:00Z</dcterms:created>
  <dcterms:modified xsi:type="dcterms:W3CDTF">2022-11-16T16:52:00Z</dcterms:modified>
</cp:coreProperties>
</file>